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9C70" w14:textId="77777777" w:rsidR="009916CB" w:rsidRDefault="001151B5" w:rsidP="009916C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FORM PENILAIAN </w:t>
      </w:r>
    </w:p>
    <w:p w14:paraId="59515113" w14:textId="77777777" w:rsidR="001151B5" w:rsidRPr="001151B5" w:rsidRDefault="009916CB" w:rsidP="009916C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KEGIATAN KERJA PRAKTIK DAN </w:t>
      </w:r>
      <w:r w:rsidR="001151B5" w:rsidRP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>MAGANG</w:t>
      </w:r>
    </w:p>
    <w:p w14:paraId="1FA01E52" w14:textId="77777777" w:rsidR="009219AA" w:rsidRPr="001151B5" w:rsidRDefault="001151B5" w:rsidP="009916C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1151B5">
        <w:rPr>
          <w:rFonts w:ascii="Times New Roman" w:hAnsi="Times New Roman" w:cs="Times New Roman"/>
          <w:b/>
          <w:bCs/>
          <w:sz w:val="36"/>
          <w:szCs w:val="36"/>
          <w:lang w:val="id-ID"/>
        </w:rPr>
        <w:t>(PERUSAHAAN)</w:t>
      </w:r>
    </w:p>
    <w:p w14:paraId="5CB7F027" w14:textId="77777777" w:rsidR="001151B5" w:rsidRPr="00DE524E" w:rsidRDefault="001151B5" w:rsidP="001151B5">
      <w:pPr>
        <w:jc w:val="center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1"/>
        <w:gridCol w:w="320"/>
        <w:gridCol w:w="7507"/>
      </w:tblGrid>
      <w:tr w:rsidR="001151B5" w:rsidRPr="001151B5" w14:paraId="2D75E8AF" w14:textId="77777777" w:rsidTr="00DE524E">
        <w:tc>
          <w:tcPr>
            <w:tcW w:w="1286" w:type="pct"/>
          </w:tcPr>
          <w:p w14:paraId="1784E322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Nama Mahasiswa</w:t>
            </w:r>
          </w:p>
        </w:tc>
        <w:tc>
          <w:tcPr>
            <w:tcW w:w="152" w:type="pct"/>
          </w:tcPr>
          <w:p w14:paraId="600A5675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</w:tcPr>
          <w:p w14:paraId="07A3AECF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0280776C" w14:textId="77777777" w:rsidTr="00DE524E">
        <w:tc>
          <w:tcPr>
            <w:tcW w:w="1286" w:type="pct"/>
          </w:tcPr>
          <w:p w14:paraId="1F6C3EDE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NIM</w:t>
            </w:r>
          </w:p>
        </w:tc>
        <w:tc>
          <w:tcPr>
            <w:tcW w:w="152" w:type="pct"/>
          </w:tcPr>
          <w:p w14:paraId="16B49475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</w:tcPr>
          <w:p w14:paraId="28AFFCC2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5A277FB2" w14:textId="77777777" w:rsidTr="00DE524E">
        <w:tc>
          <w:tcPr>
            <w:tcW w:w="1286" w:type="pct"/>
          </w:tcPr>
          <w:p w14:paraId="15720EA7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Tempat Pelaksanaan</w:t>
            </w:r>
          </w:p>
        </w:tc>
        <w:tc>
          <w:tcPr>
            <w:tcW w:w="152" w:type="pct"/>
          </w:tcPr>
          <w:p w14:paraId="53A8DAC9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</w:tcPr>
          <w:p w14:paraId="0FDE31C1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37CB3E12" w14:textId="77777777" w:rsidTr="00DE524E">
        <w:tc>
          <w:tcPr>
            <w:tcW w:w="1286" w:type="pct"/>
          </w:tcPr>
          <w:p w14:paraId="385AAD8D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Waktu Pelaksanaan</w:t>
            </w:r>
          </w:p>
        </w:tc>
        <w:tc>
          <w:tcPr>
            <w:tcW w:w="152" w:type="pct"/>
          </w:tcPr>
          <w:p w14:paraId="09C0C48E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562" w:type="pct"/>
          </w:tcPr>
          <w:p w14:paraId="43413641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0B1905F2" w14:textId="77777777" w:rsidR="001151B5" w:rsidRPr="001151B5" w:rsidRDefault="001151B5" w:rsidP="001151B5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1151B5" w:rsidRPr="001151B5" w14:paraId="66CD28FD" w14:textId="77777777" w:rsidTr="00DE524E">
        <w:tc>
          <w:tcPr>
            <w:tcW w:w="5000" w:type="pct"/>
          </w:tcPr>
          <w:p w14:paraId="5A05BA60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>Komentar:</w:t>
            </w:r>
          </w:p>
          <w:p w14:paraId="28CBEE30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327D5DD6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0E85AFA4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39AFD256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29250A14" w14:textId="77777777" w:rsidR="001151B5" w:rsidRPr="001151B5" w:rsidRDefault="001151B5" w:rsidP="00DE524E">
            <w:pPr>
              <w:spacing w:line="276" w:lineRule="auto"/>
              <w:ind w:left="25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0D007D22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67AA4F1E" w14:textId="77777777" w:rsidR="001151B5" w:rsidRPr="001151B5" w:rsidRDefault="001151B5" w:rsidP="001151B5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2"/>
        <w:gridCol w:w="6226"/>
        <w:gridCol w:w="3510"/>
      </w:tblGrid>
      <w:tr w:rsidR="001151B5" w:rsidRPr="001151B5" w14:paraId="491C420D" w14:textId="77777777" w:rsidTr="00DE524E">
        <w:tc>
          <w:tcPr>
            <w:tcW w:w="376" w:type="pct"/>
          </w:tcPr>
          <w:p w14:paraId="0BAA309B" w14:textId="77777777" w:rsidR="001151B5" w:rsidRPr="001151B5" w:rsidRDefault="001151B5" w:rsidP="00DE524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>NO</w:t>
            </w:r>
          </w:p>
        </w:tc>
        <w:tc>
          <w:tcPr>
            <w:tcW w:w="2957" w:type="pct"/>
          </w:tcPr>
          <w:p w14:paraId="1B1763B5" w14:textId="77777777" w:rsidR="001151B5" w:rsidRPr="001151B5" w:rsidRDefault="001151B5" w:rsidP="00DE524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>ASPEK YANG DINILAI</w:t>
            </w:r>
          </w:p>
        </w:tc>
        <w:tc>
          <w:tcPr>
            <w:tcW w:w="1667" w:type="pct"/>
          </w:tcPr>
          <w:p w14:paraId="6B58CF79" w14:textId="77777777" w:rsidR="001151B5" w:rsidRPr="001151B5" w:rsidRDefault="001151B5" w:rsidP="00DE524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151B5">
              <w:rPr>
                <w:rFonts w:ascii="Times New Roman" w:hAnsi="Times New Roman" w:cs="Times New Roman"/>
                <w:b/>
                <w:bCs/>
                <w:lang w:val="id-ID"/>
              </w:rPr>
              <w:t xml:space="preserve">NILAI </w:t>
            </w:r>
            <w:r w:rsidR="00DE524E">
              <w:rPr>
                <w:rFonts w:ascii="Times New Roman" w:hAnsi="Times New Roman" w:cs="Times New Roman"/>
                <w:b/>
                <w:bCs/>
                <w:lang w:val="id-ID"/>
              </w:rPr>
              <w:t>(3-5)</w:t>
            </w:r>
          </w:p>
        </w:tc>
      </w:tr>
      <w:tr w:rsidR="001151B5" w:rsidRPr="001151B5" w14:paraId="2E22CD14" w14:textId="77777777" w:rsidTr="00DE524E">
        <w:tc>
          <w:tcPr>
            <w:tcW w:w="376" w:type="pct"/>
          </w:tcPr>
          <w:p w14:paraId="5C1ED88B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957" w:type="pct"/>
          </w:tcPr>
          <w:p w14:paraId="266634F3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Inisiatif</w:t>
            </w:r>
          </w:p>
        </w:tc>
        <w:tc>
          <w:tcPr>
            <w:tcW w:w="1667" w:type="pct"/>
          </w:tcPr>
          <w:p w14:paraId="3A0A09B2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1E6F04C4" w14:textId="77777777" w:rsidTr="00DE524E">
        <w:tc>
          <w:tcPr>
            <w:tcW w:w="376" w:type="pct"/>
          </w:tcPr>
          <w:p w14:paraId="082242D3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957" w:type="pct"/>
          </w:tcPr>
          <w:p w14:paraId="256A41DD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Kemampuan Pemecahan Masalah</w:t>
            </w:r>
          </w:p>
        </w:tc>
        <w:tc>
          <w:tcPr>
            <w:tcW w:w="1667" w:type="pct"/>
          </w:tcPr>
          <w:p w14:paraId="786D9160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2C19724F" w14:textId="77777777" w:rsidTr="00DE524E">
        <w:tc>
          <w:tcPr>
            <w:tcW w:w="376" w:type="pct"/>
          </w:tcPr>
          <w:p w14:paraId="24169478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957" w:type="pct"/>
          </w:tcPr>
          <w:p w14:paraId="114A7B17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Kemampuan Teknis</w:t>
            </w:r>
          </w:p>
        </w:tc>
        <w:tc>
          <w:tcPr>
            <w:tcW w:w="1667" w:type="pct"/>
          </w:tcPr>
          <w:p w14:paraId="7160DD5F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6B9D3587" w14:textId="77777777" w:rsidTr="00DE524E">
        <w:tc>
          <w:tcPr>
            <w:tcW w:w="376" w:type="pct"/>
          </w:tcPr>
          <w:p w14:paraId="674310A5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957" w:type="pct"/>
          </w:tcPr>
          <w:p w14:paraId="12E282E1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Komunikasi Interpersonal</w:t>
            </w:r>
          </w:p>
        </w:tc>
        <w:tc>
          <w:tcPr>
            <w:tcW w:w="1667" w:type="pct"/>
          </w:tcPr>
          <w:p w14:paraId="16C3ABA9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20D330EB" w14:textId="77777777" w:rsidTr="00DE524E">
        <w:tc>
          <w:tcPr>
            <w:tcW w:w="376" w:type="pct"/>
          </w:tcPr>
          <w:p w14:paraId="091B72A8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957" w:type="pct"/>
          </w:tcPr>
          <w:p w14:paraId="7D0A5F2F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Kualitas Hasil Kerja</w:t>
            </w:r>
          </w:p>
        </w:tc>
        <w:tc>
          <w:tcPr>
            <w:tcW w:w="1667" w:type="pct"/>
          </w:tcPr>
          <w:p w14:paraId="11F28B35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1151B5" w:rsidRPr="001151B5" w14:paraId="4B88C84F" w14:textId="77777777" w:rsidTr="00DE524E">
        <w:tc>
          <w:tcPr>
            <w:tcW w:w="376" w:type="pct"/>
          </w:tcPr>
          <w:p w14:paraId="610877D8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957" w:type="pct"/>
          </w:tcPr>
          <w:p w14:paraId="1CEA7675" w14:textId="77777777" w:rsidR="001151B5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Kedisiplinan dan Etika</w:t>
            </w:r>
          </w:p>
        </w:tc>
        <w:tc>
          <w:tcPr>
            <w:tcW w:w="1667" w:type="pct"/>
          </w:tcPr>
          <w:p w14:paraId="69CF29F0" w14:textId="77777777" w:rsidR="001151B5" w:rsidRPr="001151B5" w:rsidRDefault="001151B5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59795CA8" w14:textId="77777777" w:rsidR="001151B5" w:rsidRDefault="001151B5" w:rsidP="001151B5">
      <w:pPr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0"/>
        <w:gridCol w:w="318"/>
        <w:gridCol w:w="6550"/>
      </w:tblGrid>
      <w:tr w:rsidR="00DE524E" w:rsidRPr="001151B5" w14:paraId="31D362A8" w14:textId="77777777" w:rsidTr="00DE524E">
        <w:tc>
          <w:tcPr>
            <w:tcW w:w="1741" w:type="pct"/>
          </w:tcPr>
          <w:p w14:paraId="1FE490B2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 xml:space="preserve">Nama </w:t>
            </w:r>
            <w:r>
              <w:rPr>
                <w:rFonts w:ascii="Times New Roman" w:hAnsi="Times New Roman" w:cs="Times New Roman"/>
                <w:lang w:val="id-ID"/>
              </w:rPr>
              <w:t>Pembimbing Lapangan</w:t>
            </w:r>
          </w:p>
        </w:tc>
        <w:tc>
          <w:tcPr>
            <w:tcW w:w="151" w:type="pct"/>
          </w:tcPr>
          <w:p w14:paraId="1E8FB337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</w:tcPr>
          <w:p w14:paraId="09DB0174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E524E" w:rsidRPr="001151B5" w14:paraId="4FFF4218" w14:textId="77777777" w:rsidTr="00DE524E">
        <w:tc>
          <w:tcPr>
            <w:tcW w:w="1741" w:type="pct"/>
          </w:tcPr>
          <w:p w14:paraId="157CA49F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Posisi/Jabatan</w:t>
            </w:r>
          </w:p>
        </w:tc>
        <w:tc>
          <w:tcPr>
            <w:tcW w:w="151" w:type="pct"/>
          </w:tcPr>
          <w:p w14:paraId="69C41637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</w:tcPr>
          <w:p w14:paraId="22952D80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E524E" w:rsidRPr="001151B5" w14:paraId="625DF6DA" w14:textId="77777777" w:rsidTr="00DE524E">
        <w:tc>
          <w:tcPr>
            <w:tcW w:w="1741" w:type="pct"/>
          </w:tcPr>
          <w:p w14:paraId="0E976E36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No.Handphone</w:t>
            </w:r>
          </w:p>
        </w:tc>
        <w:tc>
          <w:tcPr>
            <w:tcW w:w="151" w:type="pct"/>
          </w:tcPr>
          <w:p w14:paraId="626BB8C6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</w:tcPr>
          <w:p w14:paraId="599C75BF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E524E" w:rsidRPr="001151B5" w14:paraId="68B51271" w14:textId="77777777" w:rsidTr="00DE524E">
        <w:tc>
          <w:tcPr>
            <w:tcW w:w="1741" w:type="pct"/>
          </w:tcPr>
          <w:p w14:paraId="49D3FA90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Alamat Email</w:t>
            </w:r>
          </w:p>
        </w:tc>
        <w:tc>
          <w:tcPr>
            <w:tcW w:w="151" w:type="pct"/>
          </w:tcPr>
          <w:p w14:paraId="64403955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1151B5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3107" w:type="pct"/>
          </w:tcPr>
          <w:p w14:paraId="0EE4559D" w14:textId="77777777" w:rsidR="00DE524E" w:rsidRPr="001151B5" w:rsidRDefault="00DE524E" w:rsidP="00DE524E">
            <w:pPr>
              <w:spacing w:line="276" w:lineRule="auto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059171EA" w14:textId="77777777" w:rsidR="00DE524E" w:rsidRDefault="00DE524E" w:rsidP="001151B5">
      <w:pPr>
        <w:jc w:val="both"/>
        <w:rPr>
          <w:rFonts w:ascii="Times New Roman" w:hAnsi="Times New Roman" w:cs="Times New Roman"/>
          <w:lang w:val="id-ID"/>
        </w:rPr>
      </w:pPr>
    </w:p>
    <w:p w14:paraId="37CBD0F6" w14:textId="77777777" w:rsidR="00DE524E" w:rsidRDefault="00DE524E" w:rsidP="00DE524E">
      <w:pPr>
        <w:jc w:val="righ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[Tempat], [Tanggal Penilaian]</w:t>
      </w:r>
    </w:p>
    <w:p w14:paraId="211C34A0" w14:textId="77777777" w:rsidR="00DE524E" w:rsidRDefault="00DE524E" w:rsidP="00DE524E">
      <w:pPr>
        <w:jc w:val="righ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Pembimbing Lapangan</w:t>
      </w:r>
    </w:p>
    <w:p w14:paraId="521BADFF" w14:textId="77777777" w:rsidR="00DE524E" w:rsidRDefault="00DE524E" w:rsidP="00DE524E">
      <w:pPr>
        <w:jc w:val="right"/>
        <w:rPr>
          <w:rFonts w:ascii="Times New Roman" w:hAnsi="Times New Roman" w:cs="Times New Roman"/>
          <w:lang w:val="id-ID"/>
        </w:rPr>
      </w:pPr>
    </w:p>
    <w:p w14:paraId="0AEF019B" w14:textId="77777777" w:rsidR="009916CB" w:rsidRDefault="009916CB" w:rsidP="009916CB">
      <w:pPr>
        <w:jc w:val="right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[TTD]</w:t>
      </w:r>
    </w:p>
    <w:p w14:paraId="0E1D555A" w14:textId="77777777" w:rsidR="009916CB" w:rsidRDefault="009916CB" w:rsidP="00DE524E">
      <w:pPr>
        <w:jc w:val="right"/>
        <w:rPr>
          <w:rFonts w:ascii="Times New Roman" w:hAnsi="Times New Roman" w:cs="Times New Roman"/>
          <w:lang w:val="id-ID"/>
        </w:rPr>
      </w:pPr>
    </w:p>
    <w:p w14:paraId="16602076" w14:textId="77777777" w:rsidR="00FD3657" w:rsidRDefault="00DE524E" w:rsidP="00FD3657">
      <w:pPr>
        <w:jc w:val="right"/>
        <w:rPr>
          <w:rFonts w:ascii="Times New Roman" w:hAnsi="Times New Roman" w:cs="Times New Roman"/>
          <w:lang w:val="id-ID"/>
        </w:rPr>
        <w:sectPr w:rsidR="00FD3657" w:rsidSect="00DE524E">
          <w:pgSz w:w="12240" w:h="15840"/>
          <w:pgMar w:top="851" w:right="851" w:bottom="851" w:left="85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lang w:val="id-ID"/>
        </w:rPr>
        <w:t>[Nama Pembimbing Lapangan]</w:t>
      </w:r>
    </w:p>
    <w:p w14:paraId="00C9FC47" w14:textId="77777777" w:rsidR="009916CB" w:rsidRDefault="00FD3657" w:rsidP="00FD365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FD3657">
        <w:rPr>
          <w:rFonts w:ascii="Times New Roman" w:hAnsi="Times New Roman" w:cs="Times New Roman"/>
          <w:b/>
          <w:bCs/>
          <w:sz w:val="36"/>
          <w:szCs w:val="36"/>
          <w:lang w:val="id-ID"/>
        </w:rPr>
        <w:lastRenderedPageBreak/>
        <w:t>RUBRIK PENILAIAN</w:t>
      </w:r>
    </w:p>
    <w:p w14:paraId="5FDFE61D" w14:textId="77777777" w:rsidR="00FD3657" w:rsidRDefault="00FD3657" w:rsidP="00FD365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4148"/>
        <w:gridCol w:w="2275"/>
        <w:gridCol w:w="7705"/>
      </w:tblGrid>
      <w:tr w:rsidR="00C813EC" w:rsidRPr="00C718CA" w14:paraId="61A2DE52" w14:textId="77777777" w:rsidTr="00C813EC">
        <w:trPr>
          <w:trHeight w:val="300"/>
          <w:tblHeader/>
        </w:trPr>
        <w:tc>
          <w:tcPr>
            <w:tcW w:w="1468" w:type="pct"/>
          </w:tcPr>
          <w:p w14:paraId="2B8BDAD4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Sub Kategori</w:t>
            </w:r>
          </w:p>
        </w:tc>
        <w:tc>
          <w:tcPr>
            <w:tcW w:w="805" w:type="pct"/>
          </w:tcPr>
          <w:p w14:paraId="2F56B25C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Penilaian</w:t>
            </w:r>
          </w:p>
        </w:tc>
        <w:tc>
          <w:tcPr>
            <w:tcW w:w="2727" w:type="pct"/>
          </w:tcPr>
          <w:p w14:paraId="2C0547DE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b/>
                <w:lang w:val="id-ID"/>
              </w:rPr>
            </w:pPr>
            <w:r w:rsidRPr="00C718CA">
              <w:rPr>
                <w:rFonts w:ascii="Garamond" w:hAnsi="Garamond"/>
                <w:b/>
                <w:lang w:val="id-ID"/>
              </w:rPr>
              <w:t>Keterangan</w:t>
            </w:r>
          </w:p>
        </w:tc>
      </w:tr>
      <w:tr w:rsidR="00C813EC" w:rsidRPr="00C718CA" w14:paraId="2CC8DEC5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4037E55A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Kemampuan Pemecahan Masalah</w:t>
            </w:r>
          </w:p>
        </w:tc>
        <w:tc>
          <w:tcPr>
            <w:tcW w:w="805" w:type="pct"/>
          </w:tcPr>
          <w:p w14:paraId="3B66874F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6761C4D4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mampu dengan baik untuk memberikan solusi terhadap masalah yang muncul</w:t>
            </w:r>
          </w:p>
        </w:tc>
      </w:tr>
      <w:tr w:rsidR="00C813EC" w:rsidRPr="00C718CA" w14:paraId="6BE45429" w14:textId="77777777" w:rsidTr="00C813EC">
        <w:trPr>
          <w:trHeight w:val="300"/>
        </w:trPr>
        <w:tc>
          <w:tcPr>
            <w:tcW w:w="1468" w:type="pct"/>
            <w:vMerge/>
            <w:vAlign w:val="center"/>
          </w:tcPr>
          <w:p w14:paraId="3116F8AB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594E8E70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35BB421E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cukup mampu untuk memberikan solusi terhadap masalah yang muncul</w:t>
            </w:r>
          </w:p>
        </w:tc>
      </w:tr>
      <w:tr w:rsidR="00C813EC" w:rsidRPr="00C718CA" w14:paraId="6D5C4BE6" w14:textId="77777777" w:rsidTr="00C813EC">
        <w:trPr>
          <w:trHeight w:val="300"/>
        </w:trPr>
        <w:tc>
          <w:tcPr>
            <w:tcW w:w="1468" w:type="pct"/>
            <w:vMerge/>
            <w:vAlign w:val="center"/>
          </w:tcPr>
          <w:p w14:paraId="317D8BE0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386BE844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1EBA5504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tidak mampu  memberikan solusi terhadap masalah yang muncul</w:t>
            </w:r>
          </w:p>
        </w:tc>
      </w:tr>
      <w:tr w:rsidR="00C813EC" w:rsidRPr="00C718CA" w14:paraId="3BADE788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08D8A168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Kemampuan Teknis</w:t>
            </w:r>
          </w:p>
        </w:tc>
        <w:tc>
          <w:tcPr>
            <w:tcW w:w="805" w:type="pct"/>
          </w:tcPr>
          <w:p w14:paraId="79B4C727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27492219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mempunyai kemampuan teknis yang baik untuk menyelesaikan masalah</w:t>
            </w:r>
          </w:p>
        </w:tc>
      </w:tr>
      <w:tr w:rsidR="00C813EC" w:rsidRPr="00C718CA" w14:paraId="5A14B548" w14:textId="77777777" w:rsidTr="00C813EC">
        <w:trPr>
          <w:trHeight w:val="300"/>
        </w:trPr>
        <w:tc>
          <w:tcPr>
            <w:tcW w:w="1468" w:type="pct"/>
            <w:vMerge/>
            <w:vAlign w:val="center"/>
          </w:tcPr>
          <w:p w14:paraId="19982D11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7E05A4C9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398FBB64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mempunyai kemampuan teknis yang cukup memadai untuk menyelesaikan masalah</w:t>
            </w:r>
          </w:p>
        </w:tc>
      </w:tr>
      <w:tr w:rsidR="00C813EC" w:rsidRPr="00C718CA" w14:paraId="4C4B3993" w14:textId="77777777" w:rsidTr="00C813EC">
        <w:trPr>
          <w:trHeight w:val="300"/>
        </w:trPr>
        <w:tc>
          <w:tcPr>
            <w:tcW w:w="1468" w:type="pct"/>
            <w:vMerge/>
            <w:vAlign w:val="center"/>
          </w:tcPr>
          <w:p w14:paraId="677B6FB5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057969D2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1DDD4275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Mahasiswa tidak mempunyai kemampuan teknis yang memadai untuk menyelesaikan masalah</w:t>
            </w:r>
          </w:p>
        </w:tc>
      </w:tr>
      <w:tr w:rsidR="00C813EC" w:rsidRPr="00C718CA" w14:paraId="2F7E9F33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7CECA9A5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Kualitas Hasil Kerja</w:t>
            </w:r>
          </w:p>
        </w:tc>
        <w:tc>
          <w:tcPr>
            <w:tcW w:w="805" w:type="pct"/>
          </w:tcPr>
          <w:p w14:paraId="1E3518B4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76016B4F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mempunyai kualitas yang baik, minim kesalahan, dan sesuai dengan target yang ditetapkan</w:t>
            </w:r>
          </w:p>
        </w:tc>
      </w:tr>
      <w:tr w:rsidR="00C813EC" w:rsidRPr="00C718CA" w14:paraId="61F7D87B" w14:textId="77777777" w:rsidTr="00C813EC">
        <w:trPr>
          <w:trHeight w:val="300"/>
        </w:trPr>
        <w:tc>
          <w:tcPr>
            <w:tcW w:w="1468" w:type="pct"/>
            <w:vMerge/>
          </w:tcPr>
          <w:p w14:paraId="27AE37C7" w14:textId="77777777" w:rsidR="00C813EC" w:rsidRPr="00C718CA" w:rsidRDefault="00C813EC" w:rsidP="00FD365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619E955F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1BD553AD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mempunyai kualitas yang cukup, masih terdapat beberapa kesalahan, tetapi masih sesuai dengan target yang ditetapkan</w:t>
            </w:r>
          </w:p>
        </w:tc>
      </w:tr>
      <w:tr w:rsidR="00C813EC" w:rsidRPr="00C718CA" w14:paraId="1696D5B4" w14:textId="77777777" w:rsidTr="00C813EC">
        <w:trPr>
          <w:trHeight w:val="300"/>
        </w:trPr>
        <w:tc>
          <w:tcPr>
            <w:tcW w:w="1468" w:type="pct"/>
            <w:vMerge/>
          </w:tcPr>
          <w:p w14:paraId="7C38CF35" w14:textId="77777777" w:rsidR="00C813EC" w:rsidRPr="00C718CA" w:rsidRDefault="00C813EC" w:rsidP="00FD365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2A720D01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7469B6CD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Hasil kerja tidak sesuai dengan target yang ditetapkan</w:t>
            </w:r>
          </w:p>
        </w:tc>
      </w:tr>
      <w:tr w:rsidR="00C813EC" w:rsidRPr="00C718CA" w14:paraId="5666DD8B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33911E5A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Kedisiplinan dan Etika</w:t>
            </w:r>
          </w:p>
        </w:tc>
        <w:tc>
          <w:tcPr>
            <w:tcW w:w="805" w:type="pct"/>
          </w:tcPr>
          <w:p w14:paraId="614632DE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5D1A561F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disiplin, selalu patuh aturan, menunjukkan etika dan profesionalisme yang luar biasa.</w:t>
            </w:r>
          </w:p>
        </w:tc>
      </w:tr>
      <w:tr w:rsidR="00C813EC" w:rsidRPr="00C718CA" w14:paraId="56966DB3" w14:textId="77777777" w:rsidTr="00C813EC">
        <w:trPr>
          <w:trHeight w:val="300"/>
        </w:trPr>
        <w:tc>
          <w:tcPr>
            <w:tcW w:w="1468" w:type="pct"/>
            <w:vMerge/>
          </w:tcPr>
          <w:p w14:paraId="434E081F" w14:textId="77777777" w:rsidR="00C813EC" w:rsidRPr="00C718CA" w:rsidRDefault="00C813EC" w:rsidP="00FD365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239A52F2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726CE4E7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Selalu disiplin waktu, patuh pada aturan, menunjukkan etika profesional yang baik.</w:t>
            </w:r>
          </w:p>
        </w:tc>
      </w:tr>
      <w:tr w:rsidR="00C813EC" w:rsidRPr="00C718CA" w14:paraId="0D60503D" w14:textId="77777777" w:rsidTr="00C813EC">
        <w:trPr>
          <w:trHeight w:val="300"/>
        </w:trPr>
        <w:tc>
          <w:tcPr>
            <w:tcW w:w="1468" w:type="pct"/>
            <w:vMerge/>
          </w:tcPr>
          <w:p w14:paraId="63FB4890" w14:textId="77777777" w:rsidR="00C813EC" w:rsidRPr="00C718CA" w:rsidRDefault="00C813EC" w:rsidP="00FD3657">
            <w:pPr>
              <w:spacing w:line="360" w:lineRule="auto"/>
              <w:jc w:val="both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3A1BA2AA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513C323E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disiplin waktu, patuh pada aturan, etika cukup baik.</w:t>
            </w:r>
          </w:p>
        </w:tc>
      </w:tr>
      <w:tr w:rsidR="00C813EC" w:rsidRPr="00C718CA" w14:paraId="2350BBED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42F2F439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lastRenderedPageBreak/>
              <w:t>Komunikasi Interpersonal</w:t>
            </w:r>
          </w:p>
        </w:tc>
        <w:tc>
          <w:tcPr>
            <w:tcW w:w="805" w:type="pct"/>
          </w:tcPr>
          <w:p w14:paraId="7D901428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1B62407D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baik dalam berkomunikasi, mampu berkolaborasi, mendengarkan aktif, dan menyampaikan ide dengan persuasif.</w:t>
            </w:r>
          </w:p>
        </w:tc>
      </w:tr>
      <w:tr w:rsidR="00C813EC" w:rsidRPr="00C718CA" w14:paraId="02C5AD2D" w14:textId="77777777" w:rsidTr="00C813EC">
        <w:trPr>
          <w:trHeight w:val="300"/>
        </w:trPr>
        <w:tc>
          <w:tcPr>
            <w:tcW w:w="1468" w:type="pct"/>
            <w:vMerge/>
          </w:tcPr>
          <w:p w14:paraId="6B4635A2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7F846D13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16598165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Mampu berkomunikasi dengan jelas dan efektif, mampu menerima masukan.</w:t>
            </w:r>
          </w:p>
        </w:tc>
      </w:tr>
      <w:tr w:rsidR="00C813EC" w:rsidRPr="00C718CA" w14:paraId="62E10C94" w14:textId="77777777" w:rsidTr="00C813EC">
        <w:trPr>
          <w:trHeight w:val="300"/>
        </w:trPr>
        <w:tc>
          <w:tcPr>
            <w:tcW w:w="1468" w:type="pct"/>
            <w:vMerge/>
          </w:tcPr>
          <w:p w14:paraId="749154A3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0668E164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009B5A3A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baik dalam berkomunikasi, terkadang kurang jelas.</w:t>
            </w:r>
          </w:p>
        </w:tc>
      </w:tr>
      <w:tr w:rsidR="00C813EC" w:rsidRPr="00C718CA" w14:paraId="18325010" w14:textId="77777777" w:rsidTr="00C813EC">
        <w:trPr>
          <w:trHeight w:val="300"/>
        </w:trPr>
        <w:tc>
          <w:tcPr>
            <w:tcW w:w="1468" w:type="pct"/>
            <w:vMerge w:val="restart"/>
            <w:vAlign w:val="center"/>
          </w:tcPr>
          <w:p w14:paraId="6EAC7BBB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Inisiatif Kerja</w:t>
            </w:r>
          </w:p>
        </w:tc>
        <w:tc>
          <w:tcPr>
            <w:tcW w:w="805" w:type="pct"/>
          </w:tcPr>
          <w:p w14:paraId="6A13A4CD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5</w:t>
            </w:r>
          </w:p>
        </w:tc>
        <w:tc>
          <w:tcPr>
            <w:tcW w:w="2727" w:type="pct"/>
          </w:tcPr>
          <w:p w14:paraId="0EA62DA8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Sangat inisiatif, selalu mencari peluang untuk berkontribusi, dan mampu bekerja secara mandiri.</w:t>
            </w:r>
          </w:p>
        </w:tc>
      </w:tr>
      <w:tr w:rsidR="00C813EC" w:rsidRPr="00C718CA" w14:paraId="02D5C9E7" w14:textId="77777777" w:rsidTr="00C813EC">
        <w:trPr>
          <w:trHeight w:val="300"/>
        </w:trPr>
        <w:tc>
          <w:tcPr>
            <w:tcW w:w="1468" w:type="pct"/>
            <w:vMerge/>
          </w:tcPr>
          <w:p w14:paraId="5D363AF8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04812F0A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4</w:t>
            </w:r>
          </w:p>
        </w:tc>
        <w:tc>
          <w:tcPr>
            <w:tcW w:w="2727" w:type="pct"/>
          </w:tcPr>
          <w:p w14:paraId="6AF6382B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Sering menunjukkan inisiatif, proaktif dalam membantu dan mencari solusi.</w:t>
            </w:r>
          </w:p>
        </w:tc>
      </w:tr>
      <w:tr w:rsidR="00C813EC" w:rsidRPr="00C718CA" w14:paraId="6B0548A0" w14:textId="77777777" w:rsidTr="00C813EC">
        <w:trPr>
          <w:trHeight w:val="300"/>
        </w:trPr>
        <w:tc>
          <w:tcPr>
            <w:tcW w:w="1468" w:type="pct"/>
            <w:vMerge/>
          </w:tcPr>
          <w:p w14:paraId="5EAF5531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</w:p>
        </w:tc>
        <w:tc>
          <w:tcPr>
            <w:tcW w:w="805" w:type="pct"/>
          </w:tcPr>
          <w:p w14:paraId="07643470" w14:textId="77777777" w:rsidR="00C813EC" w:rsidRPr="00C718CA" w:rsidRDefault="00C813EC" w:rsidP="00FD3657">
            <w:pPr>
              <w:spacing w:line="360" w:lineRule="auto"/>
              <w:jc w:val="center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3</w:t>
            </w:r>
          </w:p>
        </w:tc>
        <w:tc>
          <w:tcPr>
            <w:tcW w:w="2727" w:type="pct"/>
          </w:tcPr>
          <w:p w14:paraId="2A3C6BEE" w14:textId="77777777" w:rsidR="00C813EC" w:rsidRPr="00C718CA" w:rsidRDefault="00C813EC" w:rsidP="00FD3657">
            <w:pPr>
              <w:spacing w:line="360" w:lineRule="auto"/>
              <w:rPr>
                <w:rFonts w:ascii="Garamond" w:hAnsi="Garamond"/>
                <w:lang w:val="id-ID"/>
              </w:rPr>
            </w:pPr>
            <w:r w:rsidRPr="00C718CA">
              <w:rPr>
                <w:rFonts w:ascii="Garamond" w:hAnsi="Garamond"/>
                <w:lang w:val="id-ID"/>
              </w:rPr>
              <w:t>Cukup inisiatif, kadang proaktif dalam mencari tugas tambahan.</w:t>
            </w:r>
          </w:p>
        </w:tc>
      </w:tr>
    </w:tbl>
    <w:p w14:paraId="44C000AF" w14:textId="77777777" w:rsidR="00FD3657" w:rsidRPr="00FD3657" w:rsidRDefault="00FD3657" w:rsidP="00FD365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</w:p>
    <w:sectPr w:rsidR="00FD3657" w:rsidRPr="00FD3657" w:rsidSect="00FD3657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B7"/>
    <w:rsid w:val="001151B5"/>
    <w:rsid w:val="00121653"/>
    <w:rsid w:val="001E18FC"/>
    <w:rsid w:val="002579E4"/>
    <w:rsid w:val="007E17B3"/>
    <w:rsid w:val="007F45B7"/>
    <w:rsid w:val="009219AA"/>
    <w:rsid w:val="009916CB"/>
    <w:rsid w:val="009B559D"/>
    <w:rsid w:val="00BC2F2A"/>
    <w:rsid w:val="00C813EC"/>
    <w:rsid w:val="00D55F3A"/>
    <w:rsid w:val="00DE524E"/>
    <w:rsid w:val="00E923D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0501"/>
  <w15:chartTrackingRefBased/>
  <w15:docId w15:val="{883212BE-2649-41C4-BD26-4BA8BDE6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15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Local\Packages\5319275A.WhatsAppDesktop_cv1g1gvanyjgm\LocalState\sessions\DC00AC5861FA680003207926F413DA3DD66DE100\transfers\2026-19\FORM%20PENILAIAN%20KP-MAGANG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PENILAIAN KP-MAGANG.dotm</Template>
  <TotalTime>0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Alexandra Sekar Anindi</cp:lastModifiedBy>
  <cp:revision>1</cp:revision>
  <dcterms:created xsi:type="dcterms:W3CDTF">2026-05-11T11:31:00Z</dcterms:created>
  <dcterms:modified xsi:type="dcterms:W3CDTF">2026-05-11T11:31:00Z</dcterms:modified>
</cp:coreProperties>
</file>