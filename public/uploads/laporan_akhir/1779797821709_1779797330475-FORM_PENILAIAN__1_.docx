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916CB" w:rsidP="009916CB" w:rsidRDefault="001151B5" w14:paraId="4EEF9C70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FORM PENILAIAN </w:t>
      </w:r>
    </w:p>
    <w:p w:rsidRPr="001151B5" w:rsidR="001151B5" w:rsidP="009916CB" w:rsidRDefault="009916CB" w14:paraId="59515113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KEGIATAN KERJA PRAKTIK DAN </w:t>
      </w:r>
      <w:r w:rsidRPr="001151B5" w:rsid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>MAGANG</w:t>
      </w:r>
    </w:p>
    <w:p w:rsidRPr="001151B5" w:rsidR="009219AA" w:rsidP="009916CB" w:rsidRDefault="001151B5" w14:paraId="1FA01E52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>(PERUSAHAAN)</w:t>
      </w:r>
    </w:p>
    <w:p w:rsidRPr="00DE524E" w:rsidR="001151B5" w:rsidP="001151B5" w:rsidRDefault="001151B5" w14:paraId="5CB7F027" w14:textId="77777777">
      <w:pPr>
        <w:jc w:val="center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711"/>
        <w:gridCol w:w="320"/>
        <w:gridCol w:w="7507"/>
      </w:tblGrid>
      <w:tr w:rsidRPr="001151B5" w:rsidR="001151B5" w:rsidTr="5C677C2C" w14:paraId="2D75E8AF" w14:textId="77777777">
        <w:tc>
          <w:tcPr>
            <w:tcW w:w="1286" w:type="pct"/>
            <w:tcMar/>
          </w:tcPr>
          <w:p w:rsidRPr="001151B5" w:rsidR="001151B5" w:rsidP="00DE524E" w:rsidRDefault="001151B5" w14:paraId="1784E322" w14:textId="4B23AA43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67675A9F">
              <w:rPr>
                <w:rFonts w:ascii="Times New Roman" w:hAnsi="Times New Roman" w:cs="Times New Roman"/>
                <w:lang w:val="id-ID"/>
              </w:rPr>
              <w:t>Nama Mahasiswa</w:t>
            </w:r>
            <w:r w:rsidRPr="5C677C2C" w:rsidR="3777C318">
              <w:rPr>
                <w:rFonts w:ascii="Times New Roman" w:hAnsi="Times New Roman" w:cs="Times New Roman"/>
                <w:lang w:val="id-ID"/>
              </w:rPr>
              <w:t xml:space="preserve"> / NIM</w:t>
            </w:r>
          </w:p>
        </w:tc>
        <w:tc>
          <w:tcPr>
            <w:tcW w:w="152" w:type="pct"/>
            <w:tcMar/>
          </w:tcPr>
          <w:p w:rsidRPr="001151B5" w:rsidR="001151B5" w:rsidP="00DE524E" w:rsidRDefault="001151B5" w14:paraId="600A5675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  <w:tcMar/>
          </w:tcPr>
          <w:p w:rsidRPr="001151B5" w:rsidR="001151B5" w:rsidP="5C677C2C" w:rsidRDefault="001151B5" w14:paraId="7D82DD40" w14:textId="2E3A9231">
            <w:pPr>
              <w:pStyle w:val="Normal"/>
              <w:spacing w:line="276" w:lineRule="auto"/>
              <w:jc w:val="both"/>
            </w:pPr>
            <w:r w:rsidRPr="5C677C2C" w:rsidR="218111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id-ID"/>
              </w:rPr>
              <w:t>Alexandra Sekar Anindi / 220711886</w:t>
            </w:r>
            <w:r>
              <w:br/>
            </w:r>
            <w:r w:rsidRPr="5C677C2C" w:rsidR="218111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id-ID"/>
              </w:rPr>
              <w:t>Nicholas Tedja Iskandar / 220712036</w:t>
            </w:r>
            <w:r>
              <w:br/>
            </w:r>
            <w:r w:rsidRPr="5C677C2C" w:rsidR="218111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id-ID"/>
              </w:rPr>
              <w:t>Lana Marcel Argya Nataniel / 220711681</w:t>
            </w:r>
          </w:p>
          <w:p w:rsidRPr="001151B5" w:rsidR="001151B5" w:rsidP="5C677C2C" w:rsidRDefault="001151B5" w14:paraId="07A3AECF" w14:textId="3803C9C8">
            <w:pPr>
              <w:pStyle w:val="Normal"/>
              <w:spacing w:line="276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id-ID"/>
              </w:rPr>
            </w:pPr>
          </w:p>
        </w:tc>
      </w:tr>
      <w:tr w:rsidRPr="001151B5" w:rsidR="001151B5" w:rsidTr="5C677C2C" w14:paraId="5A277FB2" w14:textId="77777777">
        <w:tc>
          <w:tcPr>
            <w:tcW w:w="1286" w:type="pct"/>
            <w:tcMar/>
          </w:tcPr>
          <w:p w:rsidRPr="001151B5" w:rsidR="001151B5" w:rsidP="00DE524E" w:rsidRDefault="001151B5" w14:paraId="15720EA7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Tempat Pelaksanaan</w:t>
            </w:r>
          </w:p>
        </w:tc>
        <w:tc>
          <w:tcPr>
            <w:tcW w:w="152" w:type="pct"/>
            <w:tcMar/>
          </w:tcPr>
          <w:p w:rsidRPr="001151B5" w:rsidR="001151B5" w:rsidP="00DE524E" w:rsidRDefault="001151B5" w14:paraId="53A8DAC9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  <w:tcMar/>
          </w:tcPr>
          <w:p w:rsidRPr="001151B5" w:rsidR="001151B5" w:rsidP="00DE524E" w:rsidRDefault="001151B5" w14:paraId="0FDE31C1" w14:textId="3B03D023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6D6E10AE">
              <w:rPr>
                <w:rFonts w:ascii="Times New Roman" w:hAnsi="Times New Roman" w:cs="Times New Roman"/>
                <w:lang w:val="id-ID"/>
              </w:rPr>
              <w:t>Kampus 3, Universitas Atma Jaya Yogyakarta</w:t>
            </w:r>
          </w:p>
        </w:tc>
      </w:tr>
      <w:tr w:rsidRPr="001151B5" w:rsidR="001151B5" w:rsidTr="5C677C2C" w14:paraId="37CB3E12" w14:textId="77777777">
        <w:tc>
          <w:tcPr>
            <w:tcW w:w="1286" w:type="pct"/>
            <w:tcMar/>
          </w:tcPr>
          <w:p w:rsidRPr="001151B5" w:rsidR="001151B5" w:rsidP="00DE524E" w:rsidRDefault="001151B5" w14:paraId="385AAD8D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Waktu Pelaksanaan</w:t>
            </w:r>
          </w:p>
        </w:tc>
        <w:tc>
          <w:tcPr>
            <w:tcW w:w="152" w:type="pct"/>
            <w:tcMar/>
          </w:tcPr>
          <w:p w:rsidRPr="001151B5" w:rsidR="001151B5" w:rsidP="00DE524E" w:rsidRDefault="001151B5" w14:paraId="09C0C48E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  <w:tcMar/>
          </w:tcPr>
          <w:p w:rsidRPr="001151B5" w:rsidR="001151B5" w:rsidP="00DE524E" w:rsidRDefault="001151B5" w14:paraId="43413641" w14:textId="77CB8629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0301494F">
              <w:rPr>
                <w:rFonts w:ascii="Times New Roman" w:hAnsi="Times New Roman" w:cs="Times New Roman"/>
                <w:lang w:val="id-ID"/>
              </w:rPr>
              <w:t>Januari – Mei 2026</w:t>
            </w:r>
          </w:p>
        </w:tc>
      </w:tr>
    </w:tbl>
    <w:p w:rsidRPr="001151B5" w:rsidR="001151B5" w:rsidP="001151B5" w:rsidRDefault="001151B5" w14:paraId="0B1905F2" w14:textId="77777777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28"/>
      </w:tblGrid>
      <w:tr w:rsidRPr="001151B5" w:rsidR="001151B5" w:rsidTr="5C677C2C" w14:paraId="66CD28FD" w14:textId="77777777">
        <w:tc>
          <w:tcPr>
            <w:tcW w:w="5000" w:type="pct"/>
            <w:tcMar/>
          </w:tcPr>
          <w:p w:rsidRPr="001151B5" w:rsidR="001151B5" w:rsidP="00DE524E" w:rsidRDefault="001151B5" w14:paraId="5A05BA60" w14:textId="77777777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5C677C2C" w:rsidR="67675A9F">
              <w:rPr>
                <w:rFonts w:ascii="Times New Roman" w:hAnsi="Times New Roman" w:cs="Times New Roman"/>
                <w:b w:val="1"/>
                <w:bCs w:val="1"/>
                <w:lang w:val="id-ID"/>
              </w:rPr>
              <w:t>Komentar:</w:t>
            </w:r>
          </w:p>
          <w:p w:rsidRPr="001151B5" w:rsidR="00DE524E" w:rsidP="5C677C2C" w:rsidRDefault="00DE524E" w14:paraId="0D007D22" w14:textId="2C938447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1453545F">
              <w:rPr>
                <w:rFonts w:ascii="Times New Roman" w:hAnsi="Times New Roman" w:cs="Times New Roman"/>
                <w:lang w:val="id-ID"/>
              </w:rPr>
              <w:t xml:space="preserve">Sehubungan dengan penyelesaian pengembangan 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>website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 xml:space="preserve"> Satgas PPKPT UAJY pada periode Januari - Mei 2026, dengan ini kami sampaikan penilaian kinerja Tim Pengembang. Tim terdiri Alexandra Sekar Anindi (220711886), Nicholas Tedja Iskandar (220712036) dan Lana Marcel Argya Nataniel (220711681). Lingkup proyek mencakup pengembangan 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>website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 xml:space="preserve"> untuk informasi pencegahan kekerasan, pelaporan kasus, dan edukasi kampus. Tim Pengembang menunjukkan kinerja sangat baik secara keseluruhan dengan nilai 90 (kategori A/Sangat Baik). Pencapaian utama meliputi 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>website</w:t>
            </w:r>
            <w:r w:rsidRPr="5C677C2C" w:rsidR="1453545F">
              <w:rPr>
                <w:rFonts w:ascii="Times New Roman" w:hAnsi="Times New Roman" w:cs="Times New Roman"/>
                <w:lang w:val="id-ID"/>
              </w:rPr>
              <w:t xml:space="preserve"> yang stabil, responsif, dan mendukung misi Satgas PPKPT dalam pencegahan kekerasan di lingkungan UAJY.</w:t>
            </w:r>
          </w:p>
        </w:tc>
      </w:tr>
    </w:tbl>
    <w:p w:rsidRPr="001151B5" w:rsidR="001151B5" w:rsidP="001151B5" w:rsidRDefault="001151B5" w14:paraId="67AA4F1E" w14:textId="77777777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2"/>
        <w:gridCol w:w="6226"/>
        <w:gridCol w:w="3510"/>
      </w:tblGrid>
      <w:tr w:rsidRPr="001151B5" w:rsidR="001151B5" w:rsidTr="5C677C2C" w14:paraId="491C420D" w14:textId="77777777">
        <w:tc>
          <w:tcPr>
            <w:tcW w:w="376" w:type="pct"/>
            <w:tcMar/>
          </w:tcPr>
          <w:p w:rsidRPr="001151B5" w:rsidR="001151B5" w:rsidP="00DE524E" w:rsidRDefault="001151B5" w14:paraId="0BAA309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>NO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1B1763B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>ASPEK YANG DINILAI</w:t>
            </w:r>
          </w:p>
        </w:tc>
        <w:tc>
          <w:tcPr>
            <w:tcW w:w="1667" w:type="pct"/>
            <w:tcMar/>
          </w:tcPr>
          <w:p w:rsidRPr="001151B5" w:rsidR="001151B5" w:rsidP="00DE524E" w:rsidRDefault="001151B5" w14:paraId="6B58CF7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 xml:space="preserve">NILAI </w:t>
            </w:r>
            <w:r w:rsidR="00DE524E">
              <w:rPr>
                <w:rFonts w:ascii="Times New Roman" w:hAnsi="Times New Roman" w:cs="Times New Roman"/>
                <w:b/>
                <w:bCs/>
                <w:lang w:val="id-ID"/>
              </w:rPr>
              <w:t>(3-5)</w:t>
            </w:r>
          </w:p>
        </w:tc>
      </w:tr>
      <w:tr w:rsidRPr="001151B5" w:rsidR="001151B5" w:rsidTr="5C677C2C" w14:paraId="2E22CD14" w14:textId="77777777">
        <w:tc>
          <w:tcPr>
            <w:tcW w:w="376" w:type="pct"/>
            <w:tcMar/>
          </w:tcPr>
          <w:p w:rsidRPr="001151B5" w:rsidR="001151B5" w:rsidP="00DE524E" w:rsidRDefault="001151B5" w14:paraId="5C1ED88B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266634F3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Inisiatif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3A0A09B2" w14:textId="3B9C4DA4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791670F7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Pr="001151B5" w:rsidR="001151B5" w:rsidTr="5C677C2C" w14:paraId="1E6F04C4" w14:textId="77777777">
        <w:tc>
          <w:tcPr>
            <w:tcW w:w="376" w:type="pct"/>
            <w:tcMar/>
          </w:tcPr>
          <w:p w:rsidRPr="001151B5" w:rsidR="001151B5" w:rsidP="00DE524E" w:rsidRDefault="001151B5" w14:paraId="082242D3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256A41DD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Kemampuan Pemecahan Masalah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786D9160" w14:textId="75CC73DC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791670F7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Pr="001151B5" w:rsidR="001151B5" w:rsidTr="5C677C2C" w14:paraId="2C19724F" w14:textId="77777777">
        <w:tc>
          <w:tcPr>
            <w:tcW w:w="376" w:type="pct"/>
            <w:tcMar/>
          </w:tcPr>
          <w:p w:rsidRPr="001151B5" w:rsidR="001151B5" w:rsidP="00DE524E" w:rsidRDefault="001151B5" w14:paraId="24169478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114A7B17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Kemampuan Teknis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7160DD5F" w14:textId="7175450B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791670F7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Pr="001151B5" w:rsidR="001151B5" w:rsidTr="5C677C2C" w14:paraId="6B9D3587" w14:textId="77777777">
        <w:tc>
          <w:tcPr>
            <w:tcW w:w="376" w:type="pct"/>
            <w:tcMar/>
          </w:tcPr>
          <w:p w:rsidRPr="001151B5" w:rsidR="001151B5" w:rsidP="00DE524E" w:rsidRDefault="001151B5" w14:paraId="674310A5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12E282E1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Komunikasi Interpersonal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16C3ABA9" w14:textId="23744C89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791670F7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Pr="001151B5" w:rsidR="001151B5" w:rsidTr="5C677C2C" w14:paraId="20D330EB" w14:textId="77777777">
        <w:tc>
          <w:tcPr>
            <w:tcW w:w="376" w:type="pct"/>
            <w:tcMar/>
          </w:tcPr>
          <w:p w:rsidRPr="001151B5" w:rsidR="001151B5" w:rsidP="00DE524E" w:rsidRDefault="001151B5" w14:paraId="091B72A8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957" w:type="pct"/>
            <w:tcMar/>
          </w:tcPr>
          <w:p w:rsidRPr="001151B5" w:rsidR="001151B5" w:rsidP="00DE524E" w:rsidRDefault="001151B5" w14:paraId="7D0A5F2F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Kualitas Hasil Kerja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11F28B35" w14:textId="3DF6B2F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54DB8B60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Pr="001151B5" w:rsidR="001151B5" w:rsidTr="5C677C2C" w14:paraId="4B88C84F" w14:textId="77777777">
        <w:tc>
          <w:tcPr>
            <w:tcW w:w="376" w:type="pct"/>
            <w:tcMar/>
          </w:tcPr>
          <w:p w:rsidRPr="001151B5" w:rsidR="001151B5" w:rsidP="00DE524E" w:rsidRDefault="001151B5" w14:paraId="610877D8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957" w:type="pct"/>
            <w:tcMar/>
          </w:tcPr>
          <w:p w:rsidRPr="001151B5" w:rsidR="001151B5" w:rsidP="00DE524E" w:rsidRDefault="00DE524E" w14:paraId="1CEA7675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Kedisiplinan dan Etika</w:t>
            </w:r>
          </w:p>
        </w:tc>
        <w:tc>
          <w:tcPr>
            <w:tcW w:w="1667" w:type="pct"/>
            <w:tcMar/>
          </w:tcPr>
          <w:p w:rsidRPr="001151B5" w:rsidR="001151B5" w:rsidP="5C677C2C" w:rsidRDefault="001151B5" w14:paraId="69CF29F0" w14:textId="34542B19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5C677C2C" w:rsidR="54DB8B60"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</w:tbl>
    <w:p w:rsidR="001151B5" w:rsidP="001151B5" w:rsidRDefault="001151B5" w14:paraId="59795CA8" w14:textId="77777777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70"/>
        <w:gridCol w:w="318"/>
        <w:gridCol w:w="6550"/>
      </w:tblGrid>
      <w:tr w:rsidRPr="001151B5" w:rsidR="00DE524E" w:rsidTr="5C677C2C" w14:paraId="31D362A8" w14:textId="77777777">
        <w:tc>
          <w:tcPr>
            <w:tcW w:w="1741" w:type="pct"/>
            <w:tcMar/>
          </w:tcPr>
          <w:p w:rsidRPr="001151B5" w:rsidR="00DE524E" w:rsidP="00DE524E" w:rsidRDefault="00DE524E" w14:paraId="1FE490B2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 xml:space="preserve">Nama </w:t>
            </w:r>
            <w:r>
              <w:rPr>
                <w:rFonts w:ascii="Times New Roman" w:hAnsi="Times New Roman" w:cs="Times New Roman"/>
                <w:lang w:val="id-ID"/>
              </w:rPr>
              <w:t>Pembimbing Lapangan</w:t>
            </w:r>
          </w:p>
        </w:tc>
        <w:tc>
          <w:tcPr>
            <w:tcW w:w="151" w:type="pct"/>
            <w:tcMar/>
          </w:tcPr>
          <w:p w:rsidRPr="001151B5" w:rsidR="00DE524E" w:rsidP="00DE524E" w:rsidRDefault="00DE524E" w14:paraId="1E8FB337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  <w:tcMar/>
          </w:tcPr>
          <w:p w:rsidRPr="001151B5" w:rsidR="00DE524E" w:rsidP="00DE524E" w:rsidRDefault="00DE524E" w14:paraId="09DB0174" w14:textId="209ACEB5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493D2380">
              <w:rPr>
                <w:rFonts w:ascii="Times New Roman" w:hAnsi="Times New Roman" w:cs="Times New Roman"/>
                <w:lang w:val="id-ID"/>
              </w:rPr>
              <w:t>Leonard Brahmandika, S.Fil., M.Fil.</w:t>
            </w:r>
          </w:p>
        </w:tc>
      </w:tr>
      <w:tr w:rsidRPr="001151B5" w:rsidR="00DE524E" w:rsidTr="5C677C2C" w14:paraId="4FFF4218" w14:textId="77777777">
        <w:tc>
          <w:tcPr>
            <w:tcW w:w="1741" w:type="pct"/>
            <w:tcMar/>
          </w:tcPr>
          <w:p w:rsidRPr="001151B5" w:rsidR="00DE524E" w:rsidP="00DE524E" w:rsidRDefault="00DE524E" w14:paraId="157CA49F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Posisi/Jabatan</w:t>
            </w:r>
          </w:p>
        </w:tc>
        <w:tc>
          <w:tcPr>
            <w:tcW w:w="151" w:type="pct"/>
            <w:tcMar/>
          </w:tcPr>
          <w:p w:rsidRPr="001151B5" w:rsidR="00DE524E" w:rsidP="00DE524E" w:rsidRDefault="00DE524E" w14:paraId="69C41637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  <w:tcMar/>
          </w:tcPr>
          <w:p w:rsidRPr="001151B5" w:rsidR="00DE524E" w:rsidP="00DE524E" w:rsidRDefault="00DE524E" w14:paraId="22952D80" w14:textId="52D056FF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659B6AF7">
              <w:rPr>
                <w:rFonts w:ascii="Times New Roman" w:hAnsi="Times New Roman" w:cs="Times New Roman"/>
                <w:lang w:val="id-ID"/>
              </w:rPr>
              <w:t>Dosen Program Studi Informatika</w:t>
            </w:r>
          </w:p>
        </w:tc>
      </w:tr>
      <w:tr w:rsidRPr="001151B5" w:rsidR="00DE524E" w:rsidTr="5C677C2C" w14:paraId="625DF6DA" w14:textId="77777777">
        <w:tc>
          <w:tcPr>
            <w:tcW w:w="1741" w:type="pct"/>
            <w:tcMar/>
          </w:tcPr>
          <w:p w:rsidRPr="001151B5" w:rsidR="00DE524E" w:rsidP="00DE524E" w:rsidRDefault="00DE524E" w14:paraId="0E976E36" w14:textId="52FC7C61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00176B81">
              <w:rPr>
                <w:rFonts w:ascii="Times New Roman" w:hAnsi="Times New Roman" w:cs="Times New Roman"/>
                <w:lang w:val="id-ID"/>
              </w:rPr>
              <w:t>No.</w:t>
            </w:r>
            <w:r w:rsidRPr="5C677C2C" w:rsidR="42CF1137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5C677C2C" w:rsidR="00176B81">
              <w:rPr>
                <w:rFonts w:ascii="Times New Roman" w:hAnsi="Times New Roman" w:cs="Times New Roman"/>
                <w:lang w:val="id-ID"/>
              </w:rPr>
              <w:t>Handphone</w:t>
            </w:r>
          </w:p>
        </w:tc>
        <w:tc>
          <w:tcPr>
            <w:tcW w:w="151" w:type="pct"/>
            <w:tcMar/>
          </w:tcPr>
          <w:p w:rsidRPr="001151B5" w:rsidR="00DE524E" w:rsidP="00DE524E" w:rsidRDefault="00DE524E" w14:paraId="626BB8C6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  <w:tcMar/>
          </w:tcPr>
          <w:p w:rsidRPr="001151B5" w:rsidR="00DE524E" w:rsidP="00DE524E" w:rsidRDefault="00DE524E" w14:paraId="599C75BF" w14:textId="052D5C69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03F9612A">
              <w:rPr>
                <w:rFonts w:ascii="Times New Roman" w:hAnsi="Times New Roman" w:cs="Times New Roman"/>
                <w:lang w:val="id-ID"/>
              </w:rPr>
              <w:t>082279727464</w:t>
            </w:r>
          </w:p>
        </w:tc>
      </w:tr>
      <w:tr w:rsidRPr="001151B5" w:rsidR="00DE524E" w:rsidTr="5C677C2C" w14:paraId="68B51271" w14:textId="77777777">
        <w:tc>
          <w:tcPr>
            <w:tcW w:w="1741" w:type="pct"/>
            <w:tcMar/>
          </w:tcPr>
          <w:p w:rsidRPr="001151B5" w:rsidR="00DE524E" w:rsidP="00DE524E" w:rsidRDefault="00DE524E" w14:paraId="49D3FA90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Alamat Email</w:t>
            </w:r>
          </w:p>
        </w:tc>
        <w:tc>
          <w:tcPr>
            <w:tcW w:w="151" w:type="pct"/>
            <w:tcMar/>
          </w:tcPr>
          <w:p w:rsidRPr="001151B5" w:rsidR="00DE524E" w:rsidP="00DE524E" w:rsidRDefault="00DE524E" w14:paraId="64403955" w14:textId="7777777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  <w:tcMar/>
          </w:tcPr>
          <w:p w:rsidRPr="001151B5" w:rsidR="00DE524E" w:rsidP="00DE524E" w:rsidRDefault="00DE524E" w14:paraId="0EE4559D" w14:textId="4DC8F547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5C677C2C" w:rsidR="08E473C9">
              <w:rPr>
                <w:rFonts w:ascii="Times New Roman" w:hAnsi="Times New Roman" w:cs="Times New Roman"/>
                <w:lang w:val="id-ID"/>
              </w:rPr>
              <w:t>leonard.brahmandika@uajy.ac.id</w:t>
            </w:r>
          </w:p>
        </w:tc>
      </w:tr>
    </w:tbl>
    <w:p w:rsidR="00DE524E" w:rsidP="001151B5" w:rsidRDefault="00DE524E" w14:paraId="059171EA" w14:textId="77777777">
      <w:pPr>
        <w:jc w:val="both"/>
        <w:rPr>
          <w:rFonts w:ascii="Times New Roman" w:hAnsi="Times New Roman" w:cs="Times New Roman"/>
          <w:lang w:val="id-ID"/>
        </w:rPr>
      </w:pPr>
    </w:p>
    <w:p w:rsidR="5C677C2C" w:rsidP="5C677C2C" w:rsidRDefault="5C677C2C" w14:paraId="1B370D74" w14:textId="2E04E06F">
      <w:pPr>
        <w:jc w:val="both"/>
        <w:rPr>
          <w:rFonts w:ascii="Times New Roman" w:hAnsi="Times New Roman" w:cs="Times New Roman"/>
          <w:lang w:val="id-ID"/>
        </w:rPr>
      </w:pPr>
    </w:p>
    <w:p w:rsidR="00DE524E" w:rsidP="5C677C2C" w:rsidRDefault="00DE524E" w14:paraId="37CBD0F6" w14:textId="76FCD75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right"/>
        <w:rPr>
          <w:rFonts w:ascii="Times New Roman" w:hAnsi="Times New Roman" w:cs="Times New Roman"/>
          <w:lang w:val="id-ID"/>
        </w:rPr>
      </w:pPr>
      <w:r w:rsidRPr="5C677C2C" w:rsidR="03698023">
        <w:rPr>
          <w:rFonts w:ascii="Times New Roman" w:hAnsi="Times New Roman" w:cs="Times New Roman"/>
          <w:lang w:val="id-ID"/>
        </w:rPr>
        <w:t>Yogyakarta</w:t>
      </w:r>
      <w:r w:rsidRPr="5C677C2C" w:rsidR="00176B81">
        <w:rPr>
          <w:rFonts w:ascii="Times New Roman" w:hAnsi="Times New Roman" w:cs="Times New Roman"/>
          <w:lang w:val="id-ID"/>
        </w:rPr>
        <w:t xml:space="preserve">, </w:t>
      </w:r>
      <w:r w:rsidRPr="5C677C2C" w:rsidR="086528AB">
        <w:rPr>
          <w:rFonts w:ascii="Times New Roman" w:hAnsi="Times New Roman" w:cs="Times New Roman"/>
          <w:lang w:val="id-ID"/>
        </w:rPr>
        <w:t>13 Mei 2026</w:t>
      </w:r>
    </w:p>
    <w:p w:rsidR="00DE524E" w:rsidP="00DE524E" w:rsidRDefault="00DE524E" w14:paraId="211C34A0" w14:textId="77777777">
      <w:pPr>
        <w:jc w:val="righ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Pembimbing Lapangan</w:t>
      </w:r>
    </w:p>
    <w:p w:rsidR="00DE524E" w:rsidP="00DE524E" w:rsidRDefault="00DE524E" w14:paraId="521BADFF" w14:textId="77777777">
      <w:pPr>
        <w:jc w:val="right"/>
        <w:rPr>
          <w:rFonts w:ascii="Times New Roman" w:hAnsi="Times New Roman" w:cs="Times New Roman"/>
          <w:lang w:val="id-ID"/>
        </w:rPr>
      </w:pPr>
    </w:p>
    <w:p w:rsidR="009916CB" w:rsidP="5C677C2C" w:rsidRDefault="009916CB" w14:paraId="0AEF019B" w14:textId="0114C355">
      <w:pPr>
        <w:pStyle w:val="Normal"/>
        <w:jc w:val="right"/>
      </w:pPr>
      <w:r w:rsidR="23AFD93A">
        <w:drawing>
          <wp:inline wp14:editId="1F3D0642" wp14:anchorId="7399E643">
            <wp:extent cx="1857420" cy="936625"/>
            <wp:effectExtent l="0" t="0" r="0" b="0"/>
            <wp:docPr id="161403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036325" name="Picture 1614036325"/>
                    <pic:cNvPicPr/>
                  </pic:nvPicPr>
                  <pic:blipFill>
                    <a:blip xmlns:r="http://schemas.openxmlformats.org/officeDocument/2006/relationships" r:embed="rId1537006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42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CB" w:rsidP="00DE524E" w:rsidRDefault="009916CB" w14:paraId="0E1D555A" w14:textId="77777777">
      <w:pPr>
        <w:jc w:val="right"/>
        <w:rPr>
          <w:rFonts w:ascii="Times New Roman" w:hAnsi="Times New Roman" w:cs="Times New Roman"/>
          <w:lang w:val="id-ID"/>
        </w:rPr>
      </w:pPr>
    </w:p>
    <w:p w:rsidR="00FD3657" w:rsidP="00FD3657" w:rsidRDefault="00DE524E" w14:paraId="16602076" w14:textId="1F58F335">
      <w:pPr>
        <w:jc w:val="right"/>
        <w:rPr>
          <w:rFonts w:ascii="Times New Roman" w:hAnsi="Times New Roman" w:cs="Times New Roman"/>
          <w:lang w:val="id-ID"/>
        </w:rPr>
        <w:sectPr w:rsidR="00FD3657" w:rsidSect="00DE524E">
          <w:pgSz w:w="12240" w:h="15840" w:orient="portrait"/>
          <w:pgMar w:top="851" w:right="851" w:bottom="851" w:left="851" w:header="709" w:footer="709" w:gutter="0"/>
          <w:cols w:space="708"/>
          <w:docGrid w:linePitch="360"/>
        </w:sectPr>
      </w:pPr>
      <w:r w:rsidRPr="5C677C2C" w:rsidR="23AFD93A">
        <w:rPr>
          <w:rFonts w:ascii="Times New Roman" w:hAnsi="Times New Roman" w:cs="Times New Roman"/>
          <w:lang w:val="id-ID"/>
        </w:rPr>
        <w:t>Leonard Brahmandika, S.Fil., M.Fil.</w:t>
      </w:r>
    </w:p>
    <w:p w:rsidR="009916CB" w:rsidP="00FD3657" w:rsidRDefault="00FD3657" w14:paraId="00C9FC47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D3657">
        <w:rPr>
          <w:rFonts w:ascii="Times New Roman" w:hAnsi="Times New Roman" w:cs="Times New Roman"/>
          <w:b/>
          <w:bCs/>
          <w:sz w:val="36"/>
          <w:szCs w:val="36"/>
          <w:lang w:val="id-ID"/>
        </w:rPr>
        <w:lastRenderedPageBreak/>
        <w:t>RUBRIK PENILAIAN</w:t>
      </w:r>
    </w:p>
    <w:p w:rsidR="00FD3657" w:rsidP="00FD3657" w:rsidRDefault="00FD3657" w14:paraId="5FDFE61D" w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4148"/>
        <w:gridCol w:w="2275"/>
        <w:gridCol w:w="7705"/>
      </w:tblGrid>
      <w:tr w:rsidRPr="00C718CA" w:rsidR="00C813EC" w:rsidTr="00C813EC" w14:paraId="61A2DE52" w14:textId="77777777">
        <w:trPr>
          <w:trHeight w:val="300"/>
          <w:tblHeader/>
        </w:trPr>
        <w:tc>
          <w:tcPr>
            <w:tcW w:w="1468" w:type="pct"/>
          </w:tcPr>
          <w:p w:rsidRPr="00C718CA" w:rsidR="00C813EC" w:rsidP="00FD3657" w:rsidRDefault="00C813EC" w14:paraId="2B8BDAD4" w14:textId="7777777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Sub Kategori</w:t>
            </w:r>
          </w:p>
        </w:tc>
        <w:tc>
          <w:tcPr>
            <w:tcW w:w="805" w:type="pct"/>
          </w:tcPr>
          <w:p w:rsidRPr="00C718CA" w:rsidR="00C813EC" w:rsidP="00FD3657" w:rsidRDefault="00C813EC" w14:paraId="2F56B25C" w14:textId="7777777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Penilaian</w:t>
            </w:r>
          </w:p>
        </w:tc>
        <w:tc>
          <w:tcPr>
            <w:tcW w:w="2727" w:type="pct"/>
          </w:tcPr>
          <w:p w:rsidRPr="00C718CA" w:rsidR="00C813EC" w:rsidP="00FD3657" w:rsidRDefault="00C813EC" w14:paraId="2C0547DE" w14:textId="7777777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Keterangan</w:t>
            </w:r>
          </w:p>
        </w:tc>
      </w:tr>
      <w:tr w:rsidRPr="00C718CA" w:rsidR="00C813EC" w:rsidTr="00C813EC" w14:paraId="2CC8DEC5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4037E55A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Kemampuan Pemecahan Masalah</w:t>
            </w:r>
          </w:p>
        </w:tc>
        <w:tc>
          <w:tcPr>
            <w:tcW w:w="805" w:type="pct"/>
          </w:tcPr>
          <w:p w:rsidRPr="00C718CA" w:rsidR="00C813EC" w:rsidP="00FD3657" w:rsidRDefault="00C813EC" w14:paraId="3B66874F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6761C4D4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mampu dengan baik untuk memberikan solusi terhadap masalah yang muncul</w:t>
            </w:r>
          </w:p>
        </w:tc>
      </w:tr>
      <w:tr w:rsidRPr="00C718CA" w:rsidR="00C813EC" w:rsidTr="00C813EC" w14:paraId="6BE45429" w14:textId="77777777">
        <w:trPr>
          <w:trHeight w:val="300"/>
        </w:trPr>
        <w:tc>
          <w:tcPr>
            <w:tcW w:w="1468" w:type="pct"/>
            <w:vMerge/>
            <w:vAlign w:val="center"/>
          </w:tcPr>
          <w:p w:rsidRPr="00C718CA" w:rsidR="00C813EC" w:rsidP="00FD3657" w:rsidRDefault="00C813EC" w14:paraId="3116F8AB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594E8E70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35BB421E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cukup mampu untuk memberikan solusi terhadap masalah yang muncul</w:t>
            </w:r>
          </w:p>
        </w:tc>
      </w:tr>
      <w:tr w:rsidRPr="00C718CA" w:rsidR="00C813EC" w:rsidTr="00C813EC" w14:paraId="6D5C4BE6" w14:textId="77777777">
        <w:trPr>
          <w:trHeight w:val="300"/>
        </w:trPr>
        <w:tc>
          <w:tcPr>
            <w:tcW w:w="1468" w:type="pct"/>
            <w:vMerge/>
            <w:vAlign w:val="center"/>
          </w:tcPr>
          <w:p w:rsidRPr="00C718CA" w:rsidR="00C813EC" w:rsidP="00FD3657" w:rsidRDefault="00C813EC" w14:paraId="317D8BE0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386BE844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1EBA5504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tidak mampu  memberikan solusi terhadap masalah yang muncul</w:t>
            </w:r>
          </w:p>
        </w:tc>
      </w:tr>
      <w:tr w:rsidRPr="00C718CA" w:rsidR="00C813EC" w:rsidTr="00C813EC" w14:paraId="3BADE788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08D8A168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Kemampuan Teknis</w:t>
            </w:r>
          </w:p>
        </w:tc>
        <w:tc>
          <w:tcPr>
            <w:tcW w:w="805" w:type="pct"/>
          </w:tcPr>
          <w:p w:rsidRPr="00C718CA" w:rsidR="00C813EC" w:rsidP="00FD3657" w:rsidRDefault="00C813EC" w14:paraId="79B4C727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27492219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mempunyai kemampuan teknis yang baik untuk menyelesaikan masalah</w:t>
            </w:r>
          </w:p>
        </w:tc>
      </w:tr>
      <w:tr w:rsidRPr="00C718CA" w:rsidR="00C813EC" w:rsidTr="00C813EC" w14:paraId="5A14B548" w14:textId="77777777">
        <w:trPr>
          <w:trHeight w:val="300"/>
        </w:trPr>
        <w:tc>
          <w:tcPr>
            <w:tcW w:w="1468" w:type="pct"/>
            <w:vMerge/>
            <w:vAlign w:val="center"/>
          </w:tcPr>
          <w:p w:rsidRPr="00C718CA" w:rsidR="00C813EC" w:rsidP="00FD3657" w:rsidRDefault="00C813EC" w14:paraId="19982D11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7E05A4C9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398FBB64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mempunyai kemampuan teknis yang cukup memadai untuk menyelesaikan masalah</w:t>
            </w:r>
          </w:p>
        </w:tc>
      </w:tr>
      <w:tr w:rsidRPr="00C718CA" w:rsidR="00C813EC" w:rsidTr="00C813EC" w14:paraId="4C4B3993" w14:textId="77777777">
        <w:trPr>
          <w:trHeight w:val="300"/>
        </w:trPr>
        <w:tc>
          <w:tcPr>
            <w:tcW w:w="1468" w:type="pct"/>
            <w:vMerge/>
            <w:vAlign w:val="center"/>
          </w:tcPr>
          <w:p w:rsidRPr="00C718CA" w:rsidR="00C813EC" w:rsidP="00FD3657" w:rsidRDefault="00C813EC" w14:paraId="677B6FB5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057969D2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1DDD4275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tidak mempunyai kemampuan teknis yang memadai untuk menyelesaikan masalah</w:t>
            </w:r>
          </w:p>
        </w:tc>
      </w:tr>
      <w:tr w:rsidRPr="00C718CA" w:rsidR="00C813EC" w:rsidTr="00C813EC" w14:paraId="2F7E9F33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7CECA9A5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Kualitas Hasil Kerja</w:t>
            </w:r>
          </w:p>
        </w:tc>
        <w:tc>
          <w:tcPr>
            <w:tcW w:w="805" w:type="pct"/>
          </w:tcPr>
          <w:p w:rsidRPr="00C718CA" w:rsidR="00C813EC" w:rsidP="00FD3657" w:rsidRDefault="00C813EC" w14:paraId="1E3518B4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76016B4F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mempunyai kualitas yang baik, minim kesalahan, dan sesuai dengan target yang ditetapkan</w:t>
            </w:r>
          </w:p>
        </w:tc>
      </w:tr>
      <w:tr w:rsidRPr="00C718CA" w:rsidR="00C813EC" w:rsidTr="00C813EC" w14:paraId="61F7D87B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27AE37C7" w14:textId="7777777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619E955F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1BD553AD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mempunyai kualitas yang cukup, masih terdapat beberapa kesalahan, tetapi masih sesuai dengan target yang ditetapkan</w:t>
            </w:r>
          </w:p>
        </w:tc>
      </w:tr>
      <w:tr w:rsidRPr="00C718CA" w:rsidR="00C813EC" w:rsidTr="00C813EC" w14:paraId="1696D5B4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7C38CF35" w14:textId="7777777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2A720D01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7469B6CD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tidak sesuai dengan target yang ditetapkan</w:t>
            </w:r>
          </w:p>
        </w:tc>
      </w:tr>
      <w:tr w:rsidRPr="00C718CA" w:rsidR="00C813EC" w:rsidTr="00C813EC" w14:paraId="5666DD8B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33911E5A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Kedisiplinan dan Etika</w:t>
            </w:r>
          </w:p>
        </w:tc>
        <w:tc>
          <w:tcPr>
            <w:tcW w:w="805" w:type="pct"/>
          </w:tcPr>
          <w:p w:rsidRPr="00C718CA" w:rsidR="00C813EC" w:rsidP="00FD3657" w:rsidRDefault="00C813EC" w14:paraId="614632DE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5D1A561F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disiplin, selalu patuh aturan, menunjukkan etika dan profesionalisme yang luar biasa.</w:t>
            </w:r>
          </w:p>
        </w:tc>
      </w:tr>
      <w:tr w:rsidRPr="00C718CA" w:rsidR="00C813EC" w:rsidTr="00C813EC" w14:paraId="56966DB3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434E081F" w14:textId="7777777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239A52F2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726CE4E7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Selalu disiplin waktu, patuh pada aturan, menunjukkan etika profesional yang baik.</w:t>
            </w:r>
          </w:p>
        </w:tc>
      </w:tr>
      <w:tr w:rsidRPr="00C718CA" w:rsidR="00C813EC" w:rsidTr="00C813EC" w14:paraId="0D60503D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63FB4890" w14:textId="7777777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3A1BA2AA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513C323E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disiplin waktu, patuh pada aturan, etika cukup baik.</w:t>
            </w:r>
          </w:p>
        </w:tc>
      </w:tr>
      <w:tr w:rsidRPr="00C718CA" w:rsidR="00C813EC" w:rsidTr="00C813EC" w14:paraId="2350BBED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42F2F439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lastRenderedPageBreak/>
              <w:t>Komunikasi Interpersonal</w:t>
            </w:r>
          </w:p>
        </w:tc>
        <w:tc>
          <w:tcPr>
            <w:tcW w:w="805" w:type="pct"/>
          </w:tcPr>
          <w:p w:rsidRPr="00C718CA" w:rsidR="00C813EC" w:rsidP="00FD3657" w:rsidRDefault="00C813EC" w14:paraId="7D901428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1B62407D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baik dalam berkomunikasi, mampu berkolaborasi, mendengarkan aktif, dan menyampaikan ide dengan persuasif.</w:t>
            </w:r>
          </w:p>
        </w:tc>
      </w:tr>
      <w:tr w:rsidRPr="00C718CA" w:rsidR="00C813EC" w:rsidTr="00C813EC" w14:paraId="02C5AD2D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6B4635A2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7F846D13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16598165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Mampu berkomunikasi dengan jelas dan efektif, mampu menerima masukan.</w:t>
            </w:r>
          </w:p>
        </w:tc>
      </w:tr>
      <w:tr w:rsidRPr="00C718CA" w:rsidR="00C813EC" w:rsidTr="00C813EC" w14:paraId="62E10C94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749154A3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0668E164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009B5A3A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baik dalam berkomunikasi, terkadang kurang jelas.</w:t>
            </w:r>
          </w:p>
        </w:tc>
      </w:tr>
      <w:tr w:rsidRPr="00C718CA" w:rsidR="00C813EC" w:rsidTr="00C813EC" w14:paraId="18325010" w14:textId="77777777">
        <w:trPr>
          <w:trHeight w:val="300"/>
        </w:trPr>
        <w:tc>
          <w:tcPr>
            <w:tcW w:w="1468" w:type="pct"/>
            <w:vMerge w:val="restart"/>
            <w:vAlign w:val="center"/>
          </w:tcPr>
          <w:p w:rsidRPr="00C718CA" w:rsidR="00C813EC" w:rsidP="00FD3657" w:rsidRDefault="00C813EC" w14:paraId="6EAC7BBB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Inisiatif Kerja</w:t>
            </w:r>
          </w:p>
        </w:tc>
        <w:tc>
          <w:tcPr>
            <w:tcW w:w="805" w:type="pct"/>
          </w:tcPr>
          <w:p w:rsidRPr="00C718CA" w:rsidR="00C813EC" w:rsidP="00FD3657" w:rsidRDefault="00C813EC" w14:paraId="6A13A4CD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:rsidRPr="00C718CA" w:rsidR="00C813EC" w:rsidP="00FD3657" w:rsidRDefault="00C813EC" w14:paraId="0EA62DA8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inisiatif, selalu mencari peluang untuk berkontribusi, dan mampu bekerja secara mandiri.</w:t>
            </w:r>
          </w:p>
        </w:tc>
      </w:tr>
      <w:tr w:rsidRPr="00C718CA" w:rsidR="00C813EC" w:rsidTr="00C813EC" w14:paraId="02D5C9E7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5D363AF8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04812F0A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:rsidRPr="00C718CA" w:rsidR="00C813EC" w:rsidP="00FD3657" w:rsidRDefault="00C813EC" w14:paraId="6AF6382B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Sering menunjukkan inisiatif, proaktif dalam membantu dan mencari solusi.</w:t>
            </w:r>
          </w:p>
        </w:tc>
      </w:tr>
      <w:tr w:rsidRPr="00C718CA" w:rsidR="00C813EC" w:rsidTr="00C813EC" w14:paraId="6B0548A0" w14:textId="77777777">
        <w:trPr>
          <w:trHeight w:val="300"/>
        </w:trPr>
        <w:tc>
          <w:tcPr>
            <w:tcW w:w="1468" w:type="pct"/>
            <w:vMerge/>
          </w:tcPr>
          <w:p w:rsidRPr="00C718CA" w:rsidR="00C813EC" w:rsidP="00FD3657" w:rsidRDefault="00C813EC" w14:paraId="5EAF5531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:rsidRPr="00C718CA" w:rsidR="00C813EC" w:rsidP="00FD3657" w:rsidRDefault="00C813EC" w14:paraId="07643470" w14:textId="7777777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:rsidRPr="00C718CA" w:rsidR="00C813EC" w:rsidP="00FD3657" w:rsidRDefault="00C813EC" w14:paraId="2A3C6BEE" w14:textId="7777777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inisiatif, kadang proaktif dalam mencari tugas tambahan.</w:t>
            </w:r>
          </w:p>
        </w:tc>
      </w:tr>
    </w:tbl>
    <w:p w:rsidRPr="00FD3657" w:rsidR="00FD3657" w:rsidP="00FD3657" w:rsidRDefault="00FD3657" w14:paraId="44C000AF" w14:textId="7777777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</w:p>
    <w:sectPr w:rsidRPr="00FD3657" w:rsidR="00FD3657" w:rsidSect="00FD3657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B7"/>
    <w:rsid w:val="001151B5"/>
    <w:rsid w:val="00121653"/>
    <w:rsid w:val="00176B81"/>
    <w:rsid w:val="001E18FC"/>
    <w:rsid w:val="002579E4"/>
    <w:rsid w:val="007E17B3"/>
    <w:rsid w:val="007F45B7"/>
    <w:rsid w:val="009219AA"/>
    <w:rsid w:val="009916CB"/>
    <w:rsid w:val="009B559D"/>
    <w:rsid w:val="00BC2F2A"/>
    <w:rsid w:val="00C813EC"/>
    <w:rsid w:val="00D55F3A"/>
    <w:rsid w:val="00DE524E"/>
    <w:rsid w:val="00E923D6"/>
    <w:rsid w:val="00FD3657"/>
    <w:rsid w:val="0301494F"/>
    <w:rsid w:val="03698023"/>
    <w:rsid w:val="03F9612A"/>
    <w:rsid w:val="086528AB"/>
    <w:rsid w:val="08E473C9"/>
    <w:rsid w:val="141333A6"/>
    <w:rsid w:val="1453545F"/>
    <w:rsid w:val="187CAADD"/>
    <w:rsid w:val="218111FE"/>
    <w:rsid w:val="23AFD93A"/>
    <w:rsid w:val="2594ECCC"/>
    <w:rsid w:val="3777C318"/>
    <w:rsid w:val="42CF1137"/>
    <w:rsid w:val="493D2380"/>
    <w:rsid w:val="54DB8B60"/>
    <w:rsid w:val="5C677C2C"/>
    <w:rsid w:val="659B6AF7"/>
    <w:rsid w:val="67675A9F"/>
    <w:rsid w:val="6AA1F56D"/>
    <w:rsid w:val="6D6E10AE"/>
    <w:rsid w:val="76BDB77F"/>
    <w:rsid w:val="7916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0501"/>
  <w15:chartTrackingRefBased/>
  <w15:docId w15:val="{883212BE-2649-41C4-BD26-4BA8BDE6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1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51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51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51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51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51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51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51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51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51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151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700655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Local\Packages\5319275A.WhatsAppDesktop_cv1g1gvanyjgm\LocalState\sessions\DC00AC5861FA680003207926F413DA3DD66DE100\transfers\2026-19\FORM%20PENILAIAN%20KP-MAGANG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FORM PENILAIAN KP-MAGANG.dotm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Acer</dc:creator>
  <keywords/>
  <dc:description/>
  <lastModifiedBy>Leonard Brahmandika, S. Fil., M. Fil</lastModifiedBy>
  <revision>2</revision>
  <dcterms:created xsi:type="dcterms:W3CDTF">2026-05-11T11:31:00.0000000Z</dcterms:created>
  <dcterms:modified xsi:type="dcterms:W3CDTF">2026-05-13T05:20:19.2557001Z</dcterms:modified>
</coreProperties>
</file>